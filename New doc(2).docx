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Website link:</w:t>
      </w:r>
    </w:p>
    <w:p>
      <w:r>
        <w:t>https://my-site-eg8yhhuw-ps7926499.wix-vibe.com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3</Words>
  <Characters>59</Characters>
  <Lines>2</Lines>
  <Paragraphs>2</Paragraphs>
  <CharactersWithSpaces>60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2025-12-12T03:16:16Z</dcterms:modified>
</cp:coreProperties>
</file>